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7581" w14:textId="77777777" w:rsidR="004E43C3" w:rsidRDefault="00000000">
      <w:pPr>
        <w:rPr>
          <w:b/>
          <w:bCs/>
        </w:rPr>
      </w:pPr>
      <w:r>
        <w:rPr>
          <w:b/>
          <w:bCs/>
        </w:rPr>
        <w:t>Questions</w:t>
      </w:r>
    </w:p>
    <w:p w14:paraId="77C9C3A1" w14:textId="77777777" w:rsidR="004E43C3" w:rsidRDefault="00000000">
      <w:pPr>
        <w:rPr>
          <w:b/>
          <w:bCs/>
        </w:rPr>
      </w:pPr>
      <w:r>
        <w:rPr>
          <w:b/>
          <w:bCs/>
        </w:rPr>
        <w:t>1</w:t>
      </w:r>
    </w:p>
    <w:p w14:paraId="1262FBAA" w14:textId="77777777" w:rsidR="004E43C3" w:rsidRDefault="00000000">
      <w:r>
        <w:rPr>
          <w:b/>
          <w:bCs/>
        </w:rPr>
        <w:t>CODINGCorrect</w:t>
      </w:r>
    </w:p>
    <w:p w14:paraId="7A5D6C1D" w14:textId="77777777" w:rsidR="004E43C3" w:rsidRDefault="00000000">
      <w:r>
        <w:t># Binary Search</w:t>
      </w:r>
      <w:r>
        <w:br/>
      </w:r>
      <w:r>
        <w:br/>
        <w:t>Given an array of integers nums which is sorted in ascending order, and an integer target, write a function to search target in nums. If target exists, then return its index. Otherwise, return -1.</w:t>
      </w:r>
      <w:r>
        <w:br/>
      </w:r>
      <w:r>
        <w:br/>
        <w:t>Your algorithm must have O(log n) runtime complexity.</w:t>
      </w:r>
      <w:r>
        <w:br/>
      </w:r>
      <w:r>
        <w:br/>
        <w:t>## Input Format</w:t>
      </w:r>
      <w:r>
        <w:br/>
      </w:r>
      <w:r>
        <w:br/>
        <w:t>The input will consist of two lines:</w:t>
      </w:r>
      <w:r>
        <w:br/>
        <w:t>1. A single line containing space-separated integers representing the nums array.</w:t>
      </w:r>
      <w:r>
        <w:br/>
        <w:t>2. A single integer representing the target value.</w:t>
      </w:r>
      <w:r>
        <w:br/>
      </w:r>
      <w:r>
        <w:br/>
        <w:t>## Output Format</w:t>
      </w:r>
      <w:r>
        <w:br/>
      </w:r>
      <w:r>
        <w:br/>
        <w:t>Output a single integer: the index of the target if found, or -1 otherwise.</w:t>
      </w:r>
      <w:r>
        <w:br/>
      </w:r>
      <w:r>
        <w:br/>
        <w:t>## Constraints</w:t>
      </w:r>
      <w:r>
        <w:br/>
      </w:r>
      <w:r>
        <w:br/>
        <w:t>* 1 &lt;= nums.length &lt;= 10^4</w:t>
      </w:r>
      <w:r>
        <w:br/>
        <w:t>* -10^4 &lt; nums[i], target &lt; 10^4</w:t>
      </w:r>
      <w:r>
        <w:br/>
        <w:t>* All the integers in nums are unique.</w:t>
      </w:r>
      <w:r>
        <w:br/>
        <w:t>* nums is sorted in ascending order.</w:t>
      </w:r>
      <w:r>
        <w:br/>
      </w:r>
      <w:r>
        <w:br/>
        <w:t>## Examples</w:t>
      </w:r>
      <w:r>
        <w:br/>
      </w:r>
      <w:r>
        <w:br/>
        <w:t>### Example 1:</w:t>
      </w:r>
      <w:r>
        <w:br/>
      </w:r>
      <w:r>
        <w:br/>
        <w:t>**Input:**</w:t>
      </w:r>
      <w:r>
        <w:br/>
        <w:t>``</w:t>
      </w:r>
      <w:r>
        <w:br/>
        <w:t>-1 0 3 5 9 12</w:t>
      </w:r>
      <w:r>
        <w:br/>
        <w:t>9</w:t>
      </w:r>
      <w:r>
        <w:br/>
        <w:t>`</w:t>
      </w:r>
      <w:r>
        <w:br/>
      </w:r>
      <w:r>
        <w:br/>
        <w:t>**Output:**</w:t>
      </w:r>
      <w:r>
        <w:br/>
        <w:t>`</w:t>
      </w:r>
      <w:r>
        <w:br/>
        <w:t>4</w:t>
      </w:r>
      <w:r>
        <w:br/>
        <w:t>`</w:t>
      </w:r>
      <w:r>
        <w:br/>
      </w:r>
      <w:r>
        <w:br/>
        <w:t>**Explanation:** 9 exists in nums at index 4.</w:t>
      </w:r>
      <w:r>
        <w:br/>
      </w:r>
      <w:r>
        <w:br/>
        <w:t>### Example 2:</w:t>
      </w:r>
      <w:r>
        <w:br/>
      </w:r>
      <w:r>
        <w:br/>
        <w:t>**Input:**</w:t>
      </w:r>
      <w:r>
        <w:br/>
      </w:r>
      <w:r>
        <w:lastRenderedPageBreak/>
        <w:t>`</w:t>
      </w:r>
      <w:r>
        <w:br/>
        <w:t>-1 0 3 5 9 12</w:t>
      </w:r>
      <w:r>
        <w:br/>
        <w:t>2</w:t>
      </w:r>
      <w:r>
        <w:br/>
        <w:t>`</w:t>
      </w:r>
      <w:r>
        <w:br/>
      </w:r>
      <w:r>
        <w:br/>
        <w:t>**Output:**</w:t>
      </w:r>
      <w:r>
        <w:br/>
        <w:t>`</w:t>
      </w:r>
      <w:r>
        <w:br/>
        <w:t>-1</w:t>
      </w:r>
      <w:r>
        <w:br/>
        <w:t>`</w:t>
      </w:r>
      <w:r>
        <w:br/>
      </w:r>
      <w:r>
        <w:br/>
        <w:t>**Explanation:** 2 does not exist in nums`, so return -1.</w:t>
      </w:r>
    </w:p>
    <w:p w14:paraId="6D09A00D" w14:textId="77777777" w:rsidR="004E43C3" w:rsidRDefault="00000000">
      <w:pPr>
        <w:rPr>
          <w:b/>
          <w:bCs/>
        </w:rPr>
      </w:pPr>
      <w:r>
        <w:rPr>
          <w:b/>
          <w:bCs/>
        </w:rPr>
        <w:t>Your Answer</w:t>
      </w:r>
    </w:p>
    <w:p w14:paraId="254DF4F5" w14:textId="77777777" w:rsidR="004E43C3" w:rsidRDefault="00000000">
      <w:r>
        <w:t>n=list(map(int,input().split()))</w:t>
      </w:r>
    </w:p>
    <w:p w14:paraId="3ABB1393" w14:textId="77777777" w:rsidR="004E43C3" w:rsidRDefault="00000000">
      <w:r>
        <w:t>re=int(input())</w:t>
      </w:r>
    </w:p>
    <w:p w14:paraId="35EACD90" w14:textId="77777777" w:rsidR="004E43C3" w:rsidRDefault="004E43C3"/>
    <w:p w14:paraId="0BDCDB04" w14:textId="77777777" w:rsidR="004E43C3" w:rsidRDefault="004E43C3"/>
    <w:p w14:paraId="32CAE9CB" w14:textId="77777777" w:rsidR="004E43C3" w:rsidRDefault="004E43C3"/>
    <w:p w14:paraId="2D77D335" w14:textId="77777777" w:rsidR="004E43C3" w:rsidRDefault="00000000">
      <w:r>
        <w:t>if re in n:</w:t>
      </w:r>
    </w:p>
    <w:p w14:paraId="68EE7683" w14:textId="77777777" w:rsidR="004E43C3" w:rsidRDefault="00000000">
      <w:r>
        <w:t xml:space="preserve">  print(n.index(re))</w:t>
      </w:r>
    </w:p>
    <w:p w14:paraId="1F456CC3" w14:textId="77777777" w:rsidR="004E43C3" w:rsidRDefault="00000000">
      <w:r>
        <w:t>else:</w:t>
      </w:r>
    </w:p>
    <w:p w14:paraId="456A4144" w14:textId="77777777" w:rsidR="004E43C3" w:rsidRDefault="00000000">
      <w:r>
        <w:t xml:space="preserve">  print("-1")</w:t>
      </w:r>
    </w:p>
    <w:p w14:paraId="1856B209" w14:textId="77777777" w:rsidR="004E43C3" w:rsidRDefault="00000000">
      <w:r>
        <w:t>python</w:t>
      </w:r>
    </w:p>
    <w:p w14:paraId="50F8BF10" w14:textId="77777777" w:rsidR="004E43C3" w:rsidRDefault="00000000">
      <w:pPr>
        <w:rPr>
          <w:b/>
          <w:bCs/>
        </w:rPr>
      </w:pPr>
      <w:r>
        <w:rPr>
          <w:b/>
          <w:bCs/>
        </w:rPr>
        <w:t>10.00</w:t>
      </w:r>
    </w:p>
    <w:p w14:paraId="71C6A0B3" w14:textId="77777777" w:rsidR="004E43C3" w:rsidRDefault="00000000">
      <w:pPr>
        <w:rPr>
          <w:b/>
          <w:bCs/>
        </w:rPr>
      </w:pPr>
      <w:r>
        <w:rPr>
          <w:b/>
          <w:bCs/>
        </w:rPr>
        <w:t>/ 10.00</w:t>
      </w:r>
    </w:p>
    <w:p w14:paraId="6C0FF5B3" w14:textId="77777777" w:rsidR="004E43C3" w:rsidRDefault="00000000">
      <w:pPr>
        <w:rPr>
          <w:b/>
          <w:bCs/>
        </w:rPr>
      </w:pPr>
      <w:r>
        <w:rPr>
          <w:b/>
          <w:bCs/>
        </w:rPr>
        <w:t>2</w:t>
      </w:r>
    </w:p>
    <w:p w14:paraId="3B51CBD7" w14:textId="77777777" w:rsidR="004E43C3" w:rsidRDefault="00000000">
      <w:r>
        <w:rPr>
          <w:b/>
          <w:bCs/>
        </w:rPr>
        <w:t>CODINGPartial</w:t>
      </w:r>
    </w:p>
    <w:p w14:paraId="4C05BBAA" w14:textId="77777777" w:rsidR="004E43C3" w:rsidRDefault="00000000">
      <w:r>
        <w:t># Find the Number of Subarrays With AND Value of 0</w:t>
      </w:r>
      <w:r>
        <w:br/>
      </w:r>
      <w:r>
        <w:br/>
        <w:t>Given an array nums of non-negative integers, return the number of subarrays whose bitwise AND of all its elements is 0. A subarray is a contiguous non-empty sequence of elements within an array.</w:t>
      </w:r>
      <w:r>
        <w:br/>
      </w:r>
      <w:r>
        <w:br/>
        <w:t>## Input Format</w:t>
      </w:r>
      <w:r>
        <w:br/>
      </w:r>
      <w:r>
        <w:br/>
        <w:t>The input will consist of a single line containing space-separated non-negative integers representing the nums array.</w:t>
      </w:r>
      <w:r>
        <w:br/>
      </w:r>
      <w:r>
        <w:br/>
        <w:t>## Output Format</w:t>
      </w:r>
      <w:r>
        <w:br/>
      </w:r>
      <w:r>
        <w:br/>
        <w:t>Output a single integer: the total count of such subarrays.</w:t>
      </w:r>
      <w:r>
        <w:br/>
      </w:r>
      <w:r>
        <w:lastRenderedPageBreak/>
        <w:br/>
        <w:t>## Constraints</w:t>
      </w:r>
      <w:r>
        <w:br/>
      </w:r>
      <w:r>
        <w:br/>
        <w:t>* 1 &lt;= nums.length &lt;= 1000</w:t>
      </w:r>
      <w:r>
        <w:br/>
        <w:t>* 0 &lt;= nums[i] &lt;= 10^9</w:t>
      </w:r>
      <w:r>
        <w:br/>
      </w:r>
      <w:r>
        <w:br/>
        <w:t>## Examples</w:t>
      </w:r>
      <w:r>
        <w:br/>
      </w:r>
      <w:r>
        <w:br/>
        <w:t>### Example 1:</w:t>
      </w:r>
      <w:r>
        <w:br/>
      </w:r>
      <w:r>
        <w:br/>
        <w:t>**Input:**</w:t>
      </w:r>
      <w:r>
        <w:br/>
        <w:t>``</w:t>
      </w:r>
      <w:r>
        <w:br/>
        <w:t>1 2 0 3</w:t>
      </w:r>
      <w:r>
        <w:br/>
        <w:t>`</w:t>
      </w:r>
      <w:r>
        <w:br/>
      </w:r>
      <w:r>
        <w:br/>
        <w:t>**Output:**</w:t>
      </w:r>
      <w:r>
        <w:br/>
        <w:t>`</w:t>
      </w:r>
      <w:r>
        <w:br/>
        <w:t>7</w:t>
      </w:r>
      <w:r>
        <w:br/>
        <w:t>`</w:t>
      </w:r>
      <w:r>
        <w:br/>
      </w:r>
      <w:r>
        <w:br/>
        <w:t>**Explanation:** The subarrays with an AND value of 0 are:</w:t>
      </w:r>
      <w:r>
        <w:br/>
        <w:t>- [0]</w:t>
      </w:r>
      <w:r>
        <w:br/>
        <w:t>- [1, 2] (1 &amp; 2 = 0)</w:t>
      </w:r>
      <w:r>
        <w:br/>
        <w:t>- [2, 0] (2 &amp; 0 = 0)</w:t>
      </w:r>
      <w:r>
        <w:br/>
        <w:t>- [0, 3] (0 &amp; 3 = 0)</w:t>
      </w:r>
      <w:r>
        <w:br/>
        <w:t>- [1, 2, 0] (1 &amp; 2 &amp; 0 = 0)</w:t>
      </w:r>
      <w:r>
        <w:br/>
        <w:t>- [2, 0, 3] (2 &amp; 0 &amp; 3 = 0)</w:t>
      </w:r>
      <w:r>
        <w:br/>
        <w:t>- [1, 2, 0, 3] (1 &amp; 2 &amp; 0 &amp; 3 = 0)</w:t>
      </w:r>
      <w:r>
        <w:br/>
      </w:r>
      <w:r>
        <w:br/>
        <w:t>### Example 2:</w:t>
      </w:r>
      <w:r>
        <w:br/>
      </w:r>
      <w:r>
        <w:br/>
        <w:t>**Input:**</w:t>
      </w:r>
      <w:r>
        <w:br/>
        <w:t>`</w:t>
      </w:r>
      <w:r>
        <w:br/>
        <w:t>5 7 11</w:t>
      </w:r>
      <w:r>
        <w:br/>
        <w:t>`</w:t>
      </w:r>
      <w:r>
        <w:br/>
      </w:r>
      <w:r>
        <w:br/>
        <w:t>**Output:**</w:t>
      </w:r>
      <w:r>
        <w:br/>
        <w:t>`</w:t>
      </w:r>
      <w:r>
        <w:br/>
        <w:t>0</w:t>
      </w:r>
      <w:r>
        <w:br/>
        <w:t>``</w:t>
      </w:r>
      <w:r>
        <w:br/>
      </w:r>
      <w:r>
        <w:br/>
        <w:t>**Explanation:** No subarray has an AND value of 0.</w:t>
      </w:r>
    </w:p>
    <w:p w14:paraId="12FD4A51" w14:textId="77777777" w:rsidR="004E43C3" w:rsidRDefault="00000000">
      <w:pPr>
        <w:rPr>
          <w:b/>
          <w:bCs/>
        </w:rPr>
      </w:pPr>
      <w:r>
        <w:rPr>
          <w:b/>
          <w:bCs/>
        </w:rPr>
        <w:t>Your Answer</w:t>
      </w:r>
    </w:p>
    <w:p w14:paraId="1A18CBF0" w14:textId="77777777" w:rsidR="004E43C3" w:rsidRDefault="00000000">
      <w:r>
        <w:t>re=list(map(int,input().split()))</w:t>
      </w:r>
    </w:p>
    <w:p w14:paraId="445466BE" w14:textId="77777777" w:rsidR="004E43C3" w:rsidRDefault="004E43C3"/>
    <w:p w14:paraId="74F65578" w14:textId="77777777" w:rsidR="004E43C3" w:rsidRDefault="00000000">
      <w:r>
        <w:t>cou=re.count(0)</w:t>
      </w:r>
    </w:p>
    <w:p w14:paraId="2939E39E" w14:textId="77777777" w:rsidR="004E43C3" w:rsidRDefault="004E43C3"/>
    <w:p w14:paraId="2CDDE42A" w14:textId="77777777" w:rsidR="004E43C3" w:rsidRDefault="00000000">
      <w:r>
        <w:t>for i in range(0,len(re)):</w:t>
      </w:r>
    </w:p>
    <w:p w14:paraId="5786E8D6" w14:textId="77777777" w:rsidR="004E43C3" w:rsidRDefault="00000000">
      <w:r>
        <w:t xml:space="preserve">  te=re[i]</w:t>
      </w:r>
    </w:p>
    <w:p w14:paraId="6D9F41D1" w14:textId="77777777" w:rsidR="004E43C3" w:rsidRDefault="00000000">
      <w:r>
        <w:t xml:space="preserve">  lo=0</w:t>
      </w:r>
    </w:p>
    <w:p w14:paraId="11ACD43B" w14:textId="77777777" w:rsidR="004E43C3" w:rsidRDefault="00000000">
      <w:r>
        <w:t xml:space="preserve">  for j in range(i+1,len(re)):</w:t>
      </w:r>
    </w:p>
    <w:p w14:paraId="2E56A517" w14:textId="77777777" w:rsidR="004E43C3" w:rsidRDefault="00000000">
      <w:r>
        <w:t xml:space="preserve">    te=te&amp;re[j]</w:t>
      </w:r>
    </w:p>
    <w:p w14:paraId="4D082C09" w14:textId="77777777" w:rsidR="004E43C3" w:rsidRDefault="00000000">
      <w:r>
        <w:t xml:space="preserve">    if te==0 and lo==0:</w:t>
      </w:r>
    </w:p>
    <w:p w14:paraId="4D8E3673" w14:textId="77777777" w:rsidR="004E43C3" w:rsidRDefault="00000000">
      <w:r>
        <w:t xml:space="preserve">      cou+=1</w:t>
      </w:r>
    </w:p>
    <w:p w14:paraId="63CBCA2B" w14:textId="77777777" w:rsidR="004E43C3" w:rsidRDefault="00000000">
      <w:r>
        <w:t xml:space="preserve">      # print(re[i]," ",re[j])</w:t>
      </w:r>
    </w:p>
    <w:p w14:paraId="1C17BF25" w14:textId="77777777" w:rsidR="004E43C3" w:rsidRDefault="00000000">
      <w:r>
        <w:t xml:space="preserve">    else:</w:t>
      </w:r>
    </w:p>
    <w:p w14:paraId="560CBB04" w14:textId="77777777" w:rsidR="004E43C3" w:rsidRDefault="00000000">
      <w:r>
        <w:t xml:space="preserve">      lo=1</w:t>
      </w:r>
    </w:p>
    <w:p w14:paraId="416F7AB8" w14:textId="77777777" w:rsidR="004E43C3" w:rsidRDefault="004E43C3"/>
    <w:p w14:paraId="6CC3BEC1" w14:textId="77777777" w:rsidR="004E43C3" w:rsidRDefault="00000000">
      <w:r>
        <w:t>print(cou)</w:t>
      </w:r>
    </w:p>
    <w:p w14:paraId="2C79F11E" w14:textId="77777777" w:rsidR="004E43C3" w:rsidRDefault="00000000">
      <w:r>
        <w:t>python</w:t>
      </w:r>
    </w:p>
    <w:p w14:paraId="5D23E13E" w14:textId="77777777" w:rsidR="004E43C3" w:rsidRDefault="00000000">
      <w:pPr>
        <w:rPr>
          <w:b/>
          <w:bCs/>
        </w:rPr>
      </w:pPr>
      <w:r>
        <w:rPr>
          <w:b/>
          <w:bCs/>
        </w:rPr>
        <w:t>7.14</w:t>
      </w:r>
    </w:p>
    <w:p w14:paraId="4484DD17" w14:textId="77777777" w:rsidR="004E43C3" w:rsidRDefault="00000000">
      <w:pPr>
        <w:rPr>
          <w:b/>
          <w:bCs/>
        </w:rPr>
      </w:pPr>
      <w:r>
        <w:rPr>
          <w:b/>
          <w:bCs/>
        </w:rPr>
        <w:t>/ 10.00</w:t>
      </w:r>
    </w:p>
    <w:p w14:paraId="3822A5D4" w14:textId="77777777" w:rsidR="004E43C3" w:rsidRDefault="00000000">
      <w:pPr>
        <w:rPr>
          <w:b/>
          <w:bCs/>
        </w:rPr>
      </w:pPr>
      <w:r>
        <w:rPr>
          <w:b/>
          <w:bCs/>
        </w:rPr>
        <w:t>3</w:t>
      </w:r>
    </w:p>
    <w:p w14:paraId="24409421" w14:textId="77777777" w:rsidR="004E43C3" w:rsidRDefault="00000000">
      <w:r>
        <w:rPr>
          <w:b/>
          <w:bCs/>
        </w:rPr>
        <w:t>CODINGCorrect</w:t>
      </w:r>
    </w:p>
    <w:p w14:paraId="5C7F6EDC" w14:textId="77777777" w:rsidR="004E43C3" w:rsidRDefault="00000000">
      <w:r>
        <w:t># Apple Redistribution into Boxes</w:t>
      </w:r>
      <w:r>
        <w:br/>
      </w:r>
      <w:r>
        <w:br/>
        <w:t>You are given n baskets of apples, where apple[i] is the number of apples in the i-th basket. You also have m boxes, where capacity[j] is the maximum number of apples that can be put in the j-th box. Your goal is to redistribute all apples into the minimum possible number of boxes.</w:t>
      </w:r>
      <w:r>
        <w:br/>
      </w:r>
      <w:r>
        <w:br/>
        <w:t>It is guaranteed that all apples can be redistributed into the available boxes.</w:t>
      </w:r>
      <w:r>
        <w:br/>
      </w:r>
      <w:r>
        <w:br/>
        <w:t>## Input Format</w:t>
      </w:r>
      <w:r>
        <w:br/>
      </w:r>
      <w:r>
        <w:br/>
        <w:t>The input will consist of four lines:</w:t>
      </w:r>
      <w:r>
        <w:br/>
      </w:r>
      <w:r>
        <w:br/>
        <w:t>1. An integer n, representing the number of apple baskets.</w:t>
      </w:r>
      <w:r>
        <w:br/>
        <w:t>2. n space-separated integers, representing the apple array.</w:t>
      </w:r>
      <w:r>
        <w:br/>
        <w:t>3. An integer m, representing the number of boxes.</w:t>
      </w:r>
      <w:r>
        <w:br/>
        <w:t>4. m space-separated integers, representing the capacity array.</w:t>
      </w:r>
      <w:r>
        <w:br/>
      </w:r>
      <w:r>
        <w:br/>
        <w:t>## Output Format</w:t>
      </w:r>
      <w:r>
        <w:br/>
      </w:r>
      <w:r>
        <w:br/>
        <w:t>A single integer representing the minimum number of boxes needed to redistribute all apples.</w:t>
      </w:r>
      <w:r>
        <w:br/>
      </w:r>
      <w:r>
        <w:lastRenderedPageBreak/>
        <w:br/>
        <w:t>## Constraints</w:t>
      </w:r>
      <w:r>
        <w:br/>
      </w:r>
      <w:r>
        <w:br/>
        <w:t>* 1 &lt;= n, m &lt;= 100</w:t>
      </w:r>
      <w:r>
        <w:br/>
        <w:t>* 1 &lt;= apple[i], capacity[j] &lt;= 1000</w:t>
      </w:r>
      <w:r>
        <w:br/>
        <w:t>* The sum of all apple[i] is guaranteed to be less than or equal to the sum of all capacity[j].</w:t>
      </w:r>
      <w:r>
        <w:br/>
      </w:r>
      <w:r>
        <w:br/>
        <w:t>## Examples</w:t>
      </w:r>
      <w:r>
        <w:br/>
      </w:r>
      <w:r>
        <w:br/>
        <w:t>### Example 1:</w:t>
      </w:r>
      <w:r>
        <w:br/>
      </w:r>
      <w:r>
        <w:br/>
        <w:t>**Input:**</w:t>
      </w:r>
      <w:r>
        <w:br/>
      </w:r>
      <w:r>
        <w:br/>
        <w:t>``</w:t>
      </w:r>
      <w:r>
        <w:br/>
        <w:t>3</w:t>
      </w:r>
      <w:r>
        <w:br/>
        <w:t>1 2 3</w:t>
      </w:r>
      <w:r>
        <w:br/>
        <w:t>3</w:t>
      </w:r>
      <w:r>
        <w:br/>
        <w:t>3 2 2</w:t>
      </w:r>
      <w:r>
        <w:br/>
        <w:t>`</w:t>
      </w:r>
      <w:r>
        <w:br/>
      </w:r>
      <w:r>
        <w:br/>
        <w:t>**Output:**</w:t>
      </w:r>
      <w:r>
        <w:br/>
      </w:r>
      <w:r>
        <w:br/>
        <w:t>`</w:t>
      </w:r>
      <w:r>
        <w:br/>
        <w:t>3</w:t>
      </w:r>
      <w:r>
        <w:br/>
        <w:t>`</w:t>
      </w:r>
      <w:r>
        <w:br/>
      </w:r>
      <w:r>
        <w:br/>
        <w:t>**Explanation:**</w:t>
      </w:r>
      <w:r>
        <w:br/>
      </w:r>
      <w:r>
        <w:br/>
        <w:t>The total number of apples is 1 + 2 + 3 = 6. The capacities of the boxes are [3, 2, 2]. To minimize the number of boxes, we should use the boxes with the largest capacities first. Sorting the capacities in descending order gives [3, 2, 2].</w:t>
      </w:r>
      <w:r>
        <w:br/>
      </w:r>
      <w:r>
        <w:br/>
        <w:t>1. Take the box with capacity 3. Current capacity sum = 3. Remaining apples to store = 6 - 3 = 3. Boxes used = 1.</w:t>
      </w:r>
      <w:r>
        <w:br/>
        <w:t>2. Take the box with capacity 2. Current capacity sum = 3 + 2 = 5. Remaining apples to store = 6 - 5 = 1. Boxes used = 2.</w:t>
      </w:r>
      <w:r>
        <w:br/>
        <w:t>3. Take the box with capacity 2. Current capacity sum = 5 + 2 = 7. Since 7 is greater than or equal to 6, all apples are stored. Boxes used = 3.</w:t>
      </w:r>
      <w:r>
        <w:br/>
      </w:r>
      <w:r>
        <w:br/>
        <w:t>Thus, the minimum number of boxes needed is 3.</w:t>
      </w:r>
      <w:r>
        <w:br/>
      </w:r>
      <w:r>
        <w:br/>
        <w:t>### Example 2:</w:t>
      </w:r>
      <w:r>
        <w:br/>
      </w:r>
      <w:r>
        <w:br/>
        <w:t>**Input:**</w:t>
      </w:r>
      <w:r>
        <w:br/>
      </w:r>
      <w:r>
        <w:br/>
        <w:t>`</w:t>
      </w:r>
      <w:r>
        <w:br/>
        <w:t>2</w:t>
      </w:r>
      <w:r>
        <w:br/>
        <w:t>10 20</w:t>
      </w:r>
      <w:r>
        <w:br/>
      </w:r>
      <w:r>
        <w:lastRenderedPageBreak/>
        <w:t>3</w:t>
      </w:r>
      <w:r>
        <w:br/>
        <w:t>15 20 5</w:t>
      </w:r>
      <w:r>
        <w:br/>
        <w:t>`</w:t>
      </w:r>
      <w:r>
        <w:br/>
      </w:r>
      <w:r>
        <w:br/>
        <w:t>**Output:**</w:t>
      </w:r>
      <w:r>
        <w:br/>
      </w:r>
      <w:r>
        <w:br/>
        <w:t>`</w:t>
      </w:r>
      <w:r>
        <w:br/>
        <w:t>2</w:t>
      </w:r>
      <w:r>
        <w:br/>
        <w:t>`</w:t>
      </w:r>
      <w:r>
        <w:br/>
      </w:r>
      <w:r>
        <w:br/>
        <w:t>**Explanation:**</w:t>
      </w:r>
      <w:r>
        <w:br/>
      </w:r>
      <w:r>
        <w:br/>
        <w:t>The total number of apples is 10 + 20 = 30. The capacities of the boxes are [15, 20, 5]. Sorting the capacities in descending order gives [20, 15, 5]`.</w:t>
      </w:r>
      <w:r>
        <w:br/>
      </w:r>
      <w:r>
        <w:br/>
        <w:t>1. Take the box with capacity 20. Current capacity sum = 20. Remaining apples to store = 30 - 20 = 10. Boxes used = 1.</w:t>
      </w:r>
      <w:r>
        <w:br/>
        <w:t>2. Take the box with capacity 15. Current capacity sum = 20 + 15 = 35. Since 35 is greater than or equal to 30, all apples are stored. Boxes used = 2.</w:t>
      </w:r>
      <w:r>
        <w:br/>
      </w:r>
      <w:r>
        <w:br/>
        <w:t>Thus, the minimum number of boxes needed is 2.</w:t>
      </w:r>
    </w:p>
    <w:p w14:paraId="1FCCC298" w14:textId="77777777" w:rsidR="004E43C3" w:rsidRDefault="00000000">
      <w:pPr>
        <w:rPr>
          <w:b/>
          <w:bCs/>
        </w:rPr>
      </w:pPr>
      <w:r>
        <w:rPr>
          <w:b/>
          <w:bCs/>
        </w:rPr>
        <w:t>Your Answer</w:t>
      </w:r>
    </w:p>
    <w:p w14:paraId="0D51FE70" w14:textId="77777777" w:rsidR="004E43C3" w:rsidRDefault="00000000">
      <w:r>
        <w:t>import math</w:t>
      </w:r>
    </w:p>
    <w:p w14:paraId="1D9AD187" w14:textId="77777777" w:rsidR="004E43C3" w:rsidRDefault="00000000">
      <w:r>
        <w:t>t=input()</w:t>
      </w:r>
    </w:p>
    <w:p w14:paraId="5764DC6B" w14:textId="77777777" w:rsidR="004E43C3" w:rsidRDefault="004E43C3"/>
    <w:p w14:paraId="5368CD6F" w14:textId="77777777" w:rsidR="004E43C3" w:rsidRDefault="00000000">
      <w:r>
        <w:t>app=list(map(int,input().split()))</w:t>
      </w:r>
    </w:p>
    <w:p w14:paraId="769E0FFC" w14:textId="77777777" w:rsidR="004E43C3" w:rsidRDefault="004E43C3"/>
    <w:p w14:paraId="28D82FA2" w14:textId="77777777" w:rsidR="004E43C3" w:rsidRDefault="00000000">
      <w:r>
        <w:t>t1=int(input())</w:t>
      </w:r>
    </w:p>
    <w:p w14:paraId="08A821B6" w14:textId="77777777" w:rsidR="004E43C3" w:rsidRDefault="004E43C3"/>
    <w:p w14:paraId="3521FE03" w14:textId="77777777" w:rsidR="004E43C3" w:rsidRDefault="00000000">
      <w:r>
        <w:t>cap=list(map(int,input().split()))</w:t>
      </w:r>
    </w:p>
    <w:p w14:paraId="741A8A16" w14:textId="77777777" w:rsidR="004E43C3" w:rsidRDefault="004E43C3"/>
    <w:p w14:paraId="39305565" w14:textId="77777777" w:rsidR="004E43C3" w:rsidRDefault="00000000">
      <w:r>
        <w:t>to=sum(app)</w:t>
      </w:r>
    </w:p>
    <w:p w14:paraId="0E48D0A5" w14:textId="77777777" w:rsidR="004E43C3" w:rsidRDefault="004E43C3"/>
    <w:p w14:paraId="1A791253" w14:textId="77777777" w:rsidR="004E43C3" w:rsidRDefault="00000000">
      <w:r>
        <w:t>cap.sort()</w:t>
      </w:r>
    </w:p>
    <w:p w14:paraId="31C0BF76" w14:textId="77777777" w:rsidR="004E43C3" w:rsidRDefault="00000000">
      <w:r>
        <w:t>cap=cap[::-1]</w:t>
      </w:r>
    </w:p>
    <w:p w14:paraId="4A7DEC61" w14:textId="77777777" w:rsidR="004E43C3" w:rsidRDefault="004E43C3"/>
    <w:p w14:paraId="5BE22F43" w14:textId="77777777" w:rsidR="004E43C3" w:rsidRDefault="00000000">
      <w:r>
        <w:t>t3=0</w:t>
      </w:r>
    </w:p>
    <w:p w14:paraId="0F3BF802" w14:textId="77777777" w:rsidR="004E43C3" w:rsidRDefault="00000000">
      <w:r>
        <w:t>for i in range(0,t1):</w:t>
      </w:r>
    </w:p>
    <w:p w14:paraId="0AA60FF7" w14:textId="77777777" w:rsidR="004E43C3" w:rsidRDefault="00000000">
      <w:r>
        <w:lastRenderedPageBreak/>
        <w:t xml:space="preserve">  t3+=cap[i]</w:t>
      </w:r>
    </w:p>
    <w:p w14:paraId="1FBF22CA" w14:textId="77777777" w:rsidR="004E43C3" w:rsidRDefault="00000000">
      <w:r>
        <w:t xml:space="preserve">  if(t3==to or t3&gt;to):</w:t>
      </w:r>
    </w:p>
    <w:p w14:paraId="02A671BC" w14:textId="77777777" w:rsidR="004E43C3" w:rsidRDefault="00000000">
      <w:r>
        <w:t xml:space="preserve">    print((i+1))</w:t>
      </w:r>
    </w:p>
    <w:p w14:paraId="4665DE50" w14:textId="77777777" w:rsidR="004E43C3" w:rsidRDefault="00000000">
      <w:r>
        <w:t xml:space="preserve">    exit()</w:t>
      </w:r>
    </w:p>
    <w:p w14:paraId="4D0E7290" w14:textId="77777777" w:rsidR="004E43C3" w:rsidRDefault="00000000">
      <w:r>
        <w:t>python</w:t>
      </w:r>
    </w:p>
    <w:p w14:paraId="3E4DE471" w14:textId="77777777" w:rsidR="004E43C3" w:rsidRDefault="00000000">
      <w:pPr>
        <w:rPr>
          <w:b/>
          <w:bCs/>
        </w:rPr>
      </w:pPr>
      <w:r>
        <w:rPr>
          <w:b/>
          <w:bCs/>
        </w:rPr>
        <w:t>10.00</w:t>
      </w:r>
    </w:p>
    <w:p w14:paraId="4D418CA1" w14:textId="77777777" w:rsidR="004E43C3" w:rsidRDefault="00000000">
      <w:pPr>
        <w:rPr>
          <w:b/>
          <w:bCs/>
        </w:rPr>
      </w:pPr>
      <w:r>
        <w:rPr>
          <w:b/>
          <w:bCs/>
        </w:rPr>
        <w:t>/ 10.00</w:t>
      </w:r>
    </w:p>
    <w:p w14:paraId="66BCE490" w14:textId="77777777" w:rsidR="004E43C3" w:rsidRDefault="00000000">
      <w:pPr>
        <w:rPr>
          <w:b/>
          <w:bCs/>
        </w:rPr>
      </w:pPr>
      <w:r>
        <w:rPr>
          <w:b/>
          <w:bCs/>
        </w:rPr>
        <w:t>4</w:t>
      </w:r>
    </w:p>
    <w:p w14:paraId="77994D9D" w14:textId="77777777" w:rsidR="004E43C3" w:rsidRDefault="00000000">
      <w:r>
        <w:rPr>
          <w:b/>
          <w:bCs/>
        </w:rPr>
        <w:t>CODINGCorrect</w:t>
      </w:r>
    </w:p>
    <w:p w14:paraId="4F43700D" w14:textId="77777777" w:rsidR="004E43C3" w:rsidRDefault="00000000">
      <w:r>
        <w:t># Sort Vowels in a String</w:t>
      </w:r>
      <w:r>
        <w:br/>
      </w:r>
      <w:r>
        <w:br/>
        <w:t>Given a 0-indexed string s, rearrange the vowels in s such that they are sorted in **ascending order** based on their ASCII values. All consonants should remain in their original positions. Vowels are 'a', 'e', 'i', 'o', 'u', and their uppercase counterparts 'A', 'E', 'I', 'O', 'U'.</w:t>
      </w:r>
      <w:r>
        <w:br/>
      </w:r>
      <w:r>
        <w:br/>
        <w:t>## Input Format</w:t>
      </w:r>
      <w:r>
        <w:br/>
      </w:r>
      <w:r>
        <w:br/>
        <w:t>The input will consist of a single line containing the string s.</w:t>
      </w:r>
      <w:r>
        <w:br/>
      </w:r>
      <w:r>
        <w:br/>
        <w:t>## Output Format</w:t>
      </w:r>
      <w:r>
        <w:br/>
      </w:r>
      <w:r>
        <w:br/>
        <w:t>A single string representing the modified string after sorting its vowels.</w:t>
      </w:r>
      <w:r>
        <w:br/>
      </w:r>
      <w:r>
        <w:br/>
        <w:t>## Constraints</w:t>
      </w:r>
      <w:r>
        <w:br/>
      </w:r>
      <w:r>
        <w:br/>
        <w:t>* 1 &lt;= s.length &lt;= 10^5</w:t>
      </w:r>
      <w:r>
        <w:br/>
        <w:t>* s consists of uppercase and lowercase English letters.</w:t>
      </w:r>
      <w:r>
        <w:br/>
      </w:r>
      <w:r>
        <w:br/>
        <w:t>## Examples</w:t>
      </w:r>
      <w:r>
        <w:br/>
      </w:r>
      <w:r>
        <w:br/>
        <w:t>### Example 1:</w:t>
      </w:r>
      <w:r>
        <w:br/>
      </w:r>
      <w:r>
        <w:br/>
        <w:t>**Input:**</w:t>
      </w:r>
      <w:r>
        <w:br/>
      </w:r>
      <w:r>
        <w:br/>
        <w:t>``</w:t>
      </w:r>
      <w:r>
        <w:br/>
        <w:t>lEetcOde</w:t>
      </w:r>
      <w:r>
        <w:br/>
        <w:t>`</w:t>
      </w:r>
      <w:r>
        <w:br/>
      </w:r>
      <w:r>
        <w:br/>
        <w:t>**Output:**</w:t>
      </w:r>
      <w:r>
        <w:br/>
      </w:r>
      <w:r>
        <w:br/>
        <w:t>`</w:t>
      </w:r>
      <w:r>
        <w:br/>
        <w:t>lEOtcede</w:t>
      </w:r>
      <w:r>
        <w:br/>
        <w:t>`</w:t>
      </w:r>
      <w:r>
        <w:br/>
      </w:r>
      <w:r>
        <w:lastRenderedPageBreak/>
        <w:br/>
        <w:t>**Explanation:**</w:t>
      </w:r>
      <w:r>
        <w:br/>
      </w:r>
      <w:r>
        <w:br/>
        <w:t>1. The vowels in "lEetcOde" are 'E', 'e', 'O', 'e' at indices 1, 2, 5, and 7 respectively.</w:t>
      </w:r>
      <w:r>
        <w:br/>
        <w:t>2. Sorted by ASCII values, these vowels become ['E', 'O', 'e', 'e'].</w:t>
      </w:r>
      <w:r>
        <w:br/>
        <w:t>3. Replacing the vowels in their original positions:</w:t>
      </w:r>
      <w:r>
        <w:br/>
        <w:t>* s[1] (was 'E') becomes 'E'</w:t>
      </w:r>
      <w:r>
        <w:br/>
        <w:t>* s[2] (was 'e') becomes 'O'</w:t>
      </w:r>
      <w:r>
        <w:br/>
        <w:t>* s[5] (was 'O') becomes 'e'</w:t>
      </w:r>
      <w:r>
        <w:br/>
        <w:t>* s[7] (was 'e') becomes 'e'</w:t>
      </w:r>
      <w:r>
        <w:br/>
      </w:r>
      <w:r>
        <w:br/>
        <w:t>Resulting string: lEOtcede.</w:t>
      </w:r>
      <w:r>
        <w:br/>
      </w:r>
      <w:r>
        <w:br/>
        <w:t>### Example 2:</w:t>
      </w:r>
      <w:r>
        <w:br/>
      </w:r>
      <w:r>
        <w:br/>
        <w:t>**Input:**</w:t>
      </w:r>
      <w:r>
        <w:br/>
      </w:r>
      <w:r>
        <w:br/>
        <w:t>`</w:t>
      </w:r>
      <w:r>
        <w:br/>
        <w:t>pRoGrAmMiNg</w:t>
      </w:r>
      <w:r>
        <w:br/>
        <w:t>`</w:t>
      </w:r>
      <w:r>
        <w:br/>
      </w:r>
      <w:r>
        <w:br/>
        <w:t>**Output:**</w:t>
      </w:r>
      <w:r>
        <w:br/>
      </w:r>
      <w:r>
        <w:br/>
        <w:t>`</w:t>
      </w:r>
      <w:r>
        <w:br/>
        <w:t>pRAgrIMmONg</w:t>
      </w:r>
      <w:r>
        <w:br/>
        <w:t>`</w:t>
      </w:r>
      <w:r>
        <w:br/>
      </w:r>
      <w:r>
        <w:br/>
        <w:t>**Explanation:**</w:t>
      </w:r>
      <w:r>
        <w:br/>
      </w:r>
      <w:r>
        <w:br/>
        <w:t>1. The vowels in "pRoGrAmMiNg" are 'o', 'A', 'i' at indices 2, 5, and 8 respectively.</w:t>
      </w:r>
      <w:r>
        <w:br/>
        <w:t>2. Sorted by ASCII values, these vowels become ['A', 'i', 'o'].</w:t>
      </w:r>
      <w:r>
        <w:br/>
        <w:t>3. Replacing the vowels in their original positions:</w:t>
      </w:r>
      <w:r>
        <w:br/>
        <w:t>* s[2] (was 'o') becomes 'A'</w:t>
      </w:r>
      <w:r>
        <w:br/>
        <w:t>* s[5] (was 'A') becomes 'i'</w:t>
      </w:r>
      <w:r>
        <w:br/>
        <w:t>* s[8] (was 'i') becomes 'o'</w:t>
      </w:r>
      <w:r>
        <w:br/>
      </w:r>
      <w:r>
        <w:br/>
        <w:t>Resulting string: pRAgrIMmONg`.</w:t>
      </w:r>
    </w:p>
    <w:p w14:paraId="692E91D7" w14:textId="77777777" w:rsidR="004E43C3" w:rsidRDefault="00000000">
      <w:pPr>
        <w:rPr>
          <w:b/>
          <w:bCs/>
        </w:rPr>
      </w:pPr>
      <w:r>
        <w:rPr>
          <w:b/>
          <w:bCs/>
        </w:rPr>
        <w:t>Your Answer</w:t>
      </w:r>
    </w:p>
    <w:p w14:paraId="3A9DCD42" w14:textId="77777777" w:rsidR="004E43C3" w:rsidRDefault="00000000">
      <w:r>
        <w:t>ch=[]</w:t>
      </w:r>
    </w:p>
    <w:p w14:paraId="52D822E2" w14:textId="77777777" w:rsidR="004E43C3" w:rsidRDefault="00000000">
      <w:r>
        <w:t>ind=[]</w:t>
      </w:r>
    </w:p>
    <w:p w14:paraId="48BF2400" w14:textId="77777777" w:rsidR="004E43C3" w:rsidRDefault="004E43C3"/>
    <w:p w14:paraId="67D4DD0E" w14:textId="77777777" w:rsidR="004E43C3" w:rsidRDefault="00000000">
      <w:r>
        <w:t>vow="aeiouAEIOU"</w:t>
      </w:r>
    </w:p>
    <w:p w14:paraId="6C313FBE" w14:textId="77777777" w:rsidR="004E43C3" w:rsidRDefault="00000000">
      <w:r>
        <w:t>n=list(input())</w:t>
      </w:r>
    </w:p>
    <w:p w14:paraId="38675E2D" w14:textId="77777777" w:rsidR="004E43C3" w:rsidRDefault="004E43C3"/>
    <w:p w14:paraId="7094AB74" w14:textId="77777777" w:rsidR="004E43C3" w:rsidRDefault="00000000">
      <w:r>
        <w:lastRenderedPageBreak/>
        <w:t>for i in range(0,len(n)):</w:t>
      </w:r>
    </w:p>
    <w:p w14:paraId="12826972" w14:textId="77777777" w:rsidR="004E43C3" w:rsidRDefault="00000000">
      <w:r>
        <w:t xml:space="preserve">  if n[i] in vow:</w:t>
      </w:r>
    </w:p>
    <w:p w14:paraId="3013E7E6" w14:textId="77777777" w:rsidR="004E43C3" w:rsidRDefault="00000000">
      <w:r>
        <w:t xml:space="preserve">    ind.append(int(i))</w:t>
      </w:r>
    </w:p>
    <w:p w14:paraId="06B41FDA" w14:textId="77777777" w:rsidR="004E43C3" w:rsidRDefault="00000000">
      <w:r>
        <w:t xml:space="preserve">    ch.append((n[i]))</w:t>
      </w:r>
    </w:p>
    <w:p w14:paraId="473691A3" w14:textId="77777777" w:rsidR="004E43C3" w:rsidRDefault="004E43C3"/>
    <w:p w14:paraId="137DF0D6" w14:textId="77777777" w:rsidR="004E43C3" w:rsidRDefault="00000000">
      <w:r>
        <w:t>ch.sort()</w:t>
      </w:r>
    </w:p>
    <w:p w14:paraId="618CF451" w14:textId="77777777" w:rsidR="004E43C3" w:rsidRDefault="004E43C3"/>
    <w:p w14:paraId="7785B890" w14:textId="77777777" w:rsidR="004E43C3" w:rsidRDefault="00000000">
      <w:r>
        <w:t>for i in range(0,len(ch)):</w:t>
      </w:r>
    </w:p>
    <w:p w14:paraId="60067727" w14:textId="77777777" w:rsidR="004E43C3" w:rsidRDefault="00000000">
      <w:r>
        <w:t xml:space="preserve">  n[ind[i]]=ch[i]</w:t>
      </w:r>
    </w:p>
    <w:p w14:paraId="73160355" w14:textId="77777777" w:rsidR="004E43C3" w:rsidRDefault="00000000">
      <w:r>
        <w:t xml:space="preserve">  # print(ch[i]," ",ord(ch[i]))</w:t>
      </w:r>
    </w:p>
    <w:p w14:paraId="2E8AD0DC" w14:textId="77777777" w:rsidR="004E43C3" w:rsidRDefault="00000000">
      <w:r>
        <w:t xml:space="preserve">  </w:t>
      </w:r>
    </w:p>
    <w:p w14:paraId="1E7B60DD" w14:textId="77777777" w:rsidR="004E43C3" w:rsidRDefault="00000000">
      <w:r>
        <w:t>re=""</w:t>
      </w:r>
    </w:p>
    <w:p w14:paraId="7E3FC90F" w14:textId="77777777" w:rsidR="004E43C3" w:rsidRDefault="00000000">
      <w:r>
        <w:t>for i in n:</w:t>
      </w:r>
    </w:p>
    <w:p w14:paraId="70114F4A" w14:textId="77777777" w:rsidR="004E43C3" w:rsidRDefault="00000000">
      <w:r>
        <w:t xml:space="preserve">  re+=i</w:t>
      </w:r>
    </w:p>
    <w:p w14:paraId="631BBA0C" w14:textId="77777777" w:rsidR="004E43C3" w:rsidRDefault="004E43C3"/>
    <w:p w14:paraId="39BD5B6A" w14:textId="77777777" w:rsidR="004E43C3" w:rsidRDefault="00000000">
      <w:r>
        <w:t>print(re)</w:t>
      </w:r>
    </w:p>
    <w:p w14:paraId="3068D16B" w14:textId="77777777" w:rsidR="004E43C3" w:rsidRDefault="00000000">
      <w:r>
        <w:t>python</w:t>
      </w:r>
    </w:p>
    <w:p w14:paraId="4036BC87" w14:textId="77777777" w:rsidR="004E43C3" w:rsidRDefault="00000000">
      <w:pPr>
        <w:rPr>
          <w:b/>
          <w:bCs/>
        </w:rPr>
      </w:pPr>
      <w:r>
        <w:rPr>
          <w:b/>
          <w:bCs/>
        </w:rPr>
        <w:t>10.00</w:t>
      </w:r>
    </w:p>
    <w:p w14:paraId="0EEB6BE6" w14:textId="77777777" w:rsidR="004E43C3" w:rsidRDefault="00000000">
      <w:pPr>
        <w:rPr>
          <w:b/>
          <w:bCs/>
        </w:rPr>
      </w:pPr>
      <w:r>
        <w:rPr>
          <w:b/>
          <w:bCs/>
        </w:rPr>
        <w:t>/ 10.00</w:t>
      </w:r>
    </w:p>
    <w:p w14:paraId="78971CC2" w14:textId="77777777" w:rsidR="004E43C3" w:rsidRDefault="00000000">
      <w:pPr>
        <w:rPr>
          <w:b/>
          <w:bCs/>
        </w:rPr>
      </w:pPr>
      <w:r>
        <w:rPr>
          <w:b/>
          <w:bCs/>
        </w:rPr>
        <w:t>5</w:t>
      </w:r>
    </w:p>
    <w:p w14:paraId="5837463F" w14:textId="77777777" w:rsidR="004E43C3" w:rsidRDefault="00000000">
      <w:r>
        <w:rPr>
          <w:b/>
          <w:bCs/>
        </w:rPr>
        <w:t>CODINGCorrect</w:t>
      </w:r>
    </w:p>
    <w:p w14:paraId="5B8EBDD2" w14:textId="77777777" w:rsidR="004E43C3" w:rsidRDefault="00000000">
      <w:r>
        <w:t># Reshape the Matrix</w:t>
      </w:r>
      <w:r>
        <w:br/>
      </w:r>
      <w:r>
        <w:br/>
        <w:t>In ShadowCoders, you are tasked with reshaping a matrix. Given an m x n matrix mat and two integers r and c, you need to reshape the matrix into a new r x c matrix. The new matrix should be filled with all the elements of the original matrix in the same row-traversing order.</w:t>
      </w:r>
      <w:r>
        <w:br/>
      </w:r>
      <w:r>
        <w:br/>
        <w:t>If the reshape operation is impossible (i.e., the total number of elements in the original matrix is not equal to r * c), your function should return the original matrix without any changes.</w:t>
      </w:r>
      <w:r>
        <w:br/>
      </w:r>
      <w:r>
        <w:br/>
        <w:t>**Input Format:**</w:t>
      </w:r>
      <w:r>
        <w:br/>
      </w:r>
      <w:r>
        <w:br/>
        <w:t>The input will consist of multiple lines:</w:t>
      </w:r>
      <w:r>
        <w:br/>
        <w:t>1. The first line contains two space-separated integers, m and n, representing the number of rows and columns of the original matrix mat.</w:t>
      </w:r>
      <w:r>
        <w:br/>
        <w:t>2. The next m lines each contain n space-separated integers, representing the elements of the matrix mat.</w:t>
      </w:r>
      <w:r>
        <w:br/>
      </w:r>
      <w:r>
        <w:lastRenderedPageBreak/>
        <w:t>3. The last line contains two space-separated integers, r and c, representing the target number of rows and columns for the reshaped matrix.</w:t>
      </w:r>
      <w:r>
        <w:br/>
      </w:r>
      <w:r>
        <w:br/>
        <w:t>**Output Format:**</w:t>
      </w:r>
      <w:r>
        <w:br/>
      </w:r>
      <w:r>
        <w:br/>
        <w:t>If the reshape operation is possible, output the reshaped matrix. Each row should be printed on a new line, with elements separated by spaces.</w:t>
      </w:r>
      <w:r>
        <w:br/>
        <w:t>If the reshape operation is impossible, output the original matrix in the same format.</w:t>
      </w:r>
      <w:r>
        <w:br/>
      </w:r>
      <w:r>
        <w:br/>
        <w:t>**Constraints:**</w:t>
      </w:r>
      <w:r>
        <w:br/>
        <w:t>* 1 &lt;= m, n &lt;= 100</w:t>
      </w:r>
      <w:r>
        <w:br/>
        <w:t>* 1 &lt;= mat[i][j] &lt;= 1000</w:t>
      </w:r>
      <w:r>
        <w:br/>
        <w:t>* 1 &lt;= r, c &lt;= 100</w:t>
      </w:r>
      <w:r>
        <w:br/>
      </w:r>
      <w:r>
        <w:br/>
        <w:t>**Examples:**</w:t>
      </w:r>
      <w:r>
        <w:br/>
      </w:r>
      <w:r>
        <w:br/>
        <w:t>**Example 1:**</w:t>
      </w:r>
      <w:r>
        <w:br/>
        <w:t>``</w:t>
      </w:r>
      <w:r>
        <w:br/>
        <w:t>Input:</w:t>
      </w:r>
      <w:r>
        <w:br/>
        <w:t>2 2</w:t>
      </w:r>
      <w:r>
        <w:br/>
        <w:t>1 2</w:t>
      </w:r>
      <w:r>
        <w:br/>
        <w:t>3 4</w:t>
      </w:r>
      <w:r>
        <w:br/>
        <w:t>1 4</w:t>
      </w:r>
      <w:r>
        <w:br/>
      </w:r>
      <w:r>
        <w:br/>
        <w:t>Output:</w:t>
      </w:r>
      <w:r>
        <w:br/>
        <w:t>1 2 3 4</w:t>
      </w:r>
      <w:r>
        <w:br/>
        <w:t>`</w:t>
      </w:r>
      <w:r>
        <w:br/>
        <w:t>Explanation: The original matrix is [[1,2],[3,4]]. It has 4 elements. We want to reshape it into a 1x4 matrix. The elements are taken row-by-row: 1, 2, 3, 4. So the new matrix is [[1,2,3,4]].</w:t>
      </w:r>
      <w:r>
        <w:br/>
      </w:r>
      <w:r>
        <w:br/>
        <w:t>**Example 2:**</w:t>
      </w:r>
      <w:r>
        <w:br/>
        <w:t>`</w:t>
      </w:r>
      <w:r>
        <w:br/>
        <w:t>Input:</w:t>
      </w:r>
      <w:r>
        <w:br/>
        <w:t>2 2</w:t>
      </w:r>
      <w:r>
        <w:br/>
        <w:t>1 2</w:t>
      </w:r>
      <w:r>
        <w:br/>
        <w:t>3 4</w:t>
      </w:r>
      <w:r>
        <w:br/>
        <w:t>2 3</w:t>
      </w:r>
      <w:r>
        <w:br/>
      </w:r>
      <w:r>
        <w:br/>
        <w:t>Output:</w:t>
      </w:r>
      <w:r>
        <w:br/>
        <w:t>1 2</w:t>
      </w:r>
      <w:r>
        <w:br/>
        <w:t>3 4</w:t>
      </w:r>
      <w:r>
        <w:br/>
        <w:t>`</w:t>
      </w:r>
      <w:r>
        <w:br/>
        <w:t>Explanation: The original matrix is [[1,2],[3,4]]`. It has 4 elements. We want to reshape it into a 2x3 matrix, which would require 6 elements. Since 4 != 6, the reshape operation is impossible, and the original matrix is returned.</w:t>
      </w:r>
    </w:p>
    <w:p w14:paraId="0E150074" w14:textId="77777777" w:rsidR="004E43C3" w:rsidRDefault="00000000">
      <w:pPr>
        <w:rPr>
          <w:b/>
          <w:bCs/>
        </w:rPr>
      </w:pPr>
      <w:r>
        <w:rPr>
          <w:b/>
          <w:bCs/>
        </w:rPr>
        <w:t>Your Answer</w:t>
      </w:r>
    </w:p>
    <w:p w14:paraId="56BF097A" w14:textId="77777777" w:rsidR="004E43C3" w:rsidRDefault="00000000">
      <w:r>
        <w:t>r=list(map(int,input().split(" ")))</w:t>
      </w:r>
    </w:p>
    <w:p w14:paraId="79DB7505" w14:textId="77777777" w:rsidR="004E43C3" w:rsidRDefault="004E43C3"/>
    <w:p w14:paraId="732529A3" w14:textId="77777777" w:rsidR="004E43C3" w:rsidRDefault="00000000">
      <w:r>
        <w:t>num=[list(map(int,input().split())) for i in range(0,r[0])]</w:t>
      </w:r>
    </w:p>
    <w:p w14:paraId="73BB56E9" w14:textId="77777777" w:rsidR="004E43C3" w:rsidRDefault="004E43C3"/>
    <w:p w14:paraId="75021CDB" w14:textId="77777777" w:rsidR="004E43C3" w:rsidRDefault="00000000">
      <w:r>
        <w:t>nr,nc=list(map(int,input().split()))</w:t>
      </w:r>
    </w:p>
    <w:p w14:paraId="6D19F345" w14:textId="77777777" w:rsidR="004E43C3" w:rsidRDefault="004E43C3"/>
    <w:p w14:paraId="179685B2" w14:textId="77777777" w:rsidR="004E43C3" w:rsidRDefault="00000000">
      <w:r>
        <w:t>re=[[0]*nc for _ in range(nr)]</w:t>
      </w:r>
    </w:p>
    <w:p w14:paraId="0493B93C" w14:textId="77777777" w:rsidR="004E43C3" w:rsidRDefault="004E43C3"/>
    <w:p w14:paraId="3235F5C9" w14:textId="77777777" w:rsidR="004E43C3" w:rsidRDefault="00000000">
      <w:r>
        <w:t>ni=0</w:t>
      </w:r>
    </w:p>
    <w:p w14:paraId="5B22E254" w14:textId="77777777" w:rsidR="004E43C3" w:rsidRDefault="00000000">
      <w:r>
        <w:t>nj=0</w:t>
      </w:r>
    </w:p>
    <w:p w14:paraId="6451A733" w14:textId="77777777" w:rsidR="004E43C3" w:rsidRDefault="00000000">
      <w:r>
        <w:t>t=0</w:t>
      </w:r>
    </w:p>
    <w:p w14:paraId="2B8844F1" w14:textId="77777777" w:rsidR="004E43C3" w:rsidRDefault="00000000">
      <w:r>
        <w:t>if r[0]*r[1]==nr*nc:</w:t>
      </w:r>
    </w:p>
    <w:p w14:paraId="25C99D3B" w14:textId="77777777" w:rsidR="004E43C3" w:rsidRDefault="00000000">
      <w:r>
        <w:t xml:space="preserve">  t=1</w:t>
      </w:r>
    </w:p>
    <w:p w14:paraId="42A1A571" w14:textId="77777777" w:rsidR="004E43C3" w:rsidRDefault="00000000">
      <w:r>
        <w:t xml:space="preserve">  for i in range(0,r[0]):</w:t>
      </w:r>
    </w:p>
    <w:p w14:paraId="4E54C50E" w14:textId="77777777" w:rsidR="004E43C3" w:rsidRDefault="004E43C3"/>
    <w:p w14:paraId="25187E3B" w14:textId="77777777" w:rsidR="004E43C3" w:rsidRDefault="00000000">
      <w:r>
        <w:t xml:space="preserve">    for j in range(0,r[1]):</w:t>
      </w:r>
    </w:p>
    <w:p w14:paraId="37AF7699" w14:textId="77777777" w:rsidR="004E43C3" w:rsidRDefault="00000000">
      <w:r>
        <w:t xml:space="preserve">      </w:t>
      </w:r>
    </w:p>
    <w:p w14:paraId="6165AB44" w14:textId="77777777" w:rsidR="004E43C3" w:rsidRDefault="00000000">
      <w:r>
        <w:t xml:space="preserve">      re[ni][nj]=num[i][j]</w:t>
      </w:r>
    </w:p>
    <w:p w14:paraId="146827D2" w14:textId="77777777" w:rsidR="004E43C3" w:rsidRDefault="00000000">
      <w:r>
        <w:t xml:space="preserve">      nj+=1</w:t>
      </w:r>
    </w:p>
    <w:p w14:paraId="7ACC6E24" w14:textId="77777777" w:rsidR="004E43C3" w:rsidRDefault="00000000">
      <w:r>
        <w:t xml:space="preserve">      if(nj==nc):</w:t>
      </w:r>
    </w:p>
    <w:p w14:paraId="0FAA4687" w14:textId="77777777" w:rsidR="004E43C3" w:rsidRDefault="00000000">
      <w:r>
        <w:t xml:space="preserve">        ni+=1</w:t>
      </w:r>
    </w:p>
    <w:p w14:paraId="12606ECE" w14:textId="77777777" w:rsidR="004E43C3" w:rsidRDefault="00000000">
      <w:r>
        <w:t xml:space="preserve">        if(ni&gt;nr-1):</w:t>
      </w:r>
    </w:p>
    <w:p w14:paraId="18878C6F" w14:textId="77777777" w:rsidR="004E43C3" w:rsidRDefault="00000000">
      <w:r>
        <w:t xml:space="preserve">          break</w:t>
      </w:r>
    </w:p>
    <w:p w14:paraId="23234FA0" w14:textId="77777777" w:rsidR="004E43C3" w:rsidRDefault="00000000">
      <w:r>
        <w:t xml:space="preserve">        nj=0</w:t>
      </w:r>
    </w:p>
    <w:p w14:paraId="1CB263AD" w14:textId="77777777" w:rsidR="004E43C3" w:rsidRDefault="00000000">
      <w:r>
        <w:t xml:space="preserve">    </w:t>
      </w:r>
    </w:p>
    <w:p w14:paraId="02A6A052" w14:textId="77777777" w:rsidR="004E43C3" w:rsidRDefault="00000000">
      <w:r>
        <w:t xml:space="preserve">  for ri in re:</w:t>
      </w:r>
    </w:p>
    <w:p w14:paraId="4D610D4E" w14:textId="77777777" w:rsidR="004E43C3" w:rsidRDefault="00000000">
      <w:r>
        <w:t xml:space="preserve">    for rj in ri:</w:t>
      </w:r>
    </w:p>
    <w:p w14:paraId="1F4846ED" w14:textId="77777777" w:rsidR="004E43C3" w:rsidRDefault="00000000">
      <w:r>
        <w:t xml:space="preserve">      print(rj,end=" ")</w:t>
      </w:r>
    </w:p>
    <w:p w14:paraId="32D5B78F" w14:textId="77777777" w:rsidR="004E43C3" w:rsidRDefault="00000000">
      <w:r>
        <w:t xml:space="preserve">    print("\n")</w:t>
      </w:r>
    </w:p>
    <w:p w14:paraId="4BEFAB09" w14:textId="77777777" w:rsidR="004E43C3" w:rsidRDefault="004E43C3"/>
    <w:p w14:paraId="44815A0D" w14:textId="77777777" w:rsidR="004E43C3" w:rsidRDefault="00000000">
      <w:r>
        <w:t>if t==0:</w:t>
      </w:r>
    </w:p>
    <w:p w14:paraId="31688023" w14:textId="77777777" w:rsidR="004E43C3" w:rsidRDefault="00000000">
      <w:r>
        <w:t xml:space="preserve">  for i in num:</w:t>
      </w:r>
    </w:p>
    <w:p w14:paraId="11088946" w14:textId="77777777" w:rsidR="004E43C3" w:rsidRDefault="00000000">
      <w:r>
        <w:lastRenderedPageBreak/>
        <w:t xml:space="preserve">    for j in i:</w:t>
      </w:r>
    </w:p>
    <w:p w14:paraId="0F86EBA5" w14:textId="77777777" w:rsidR="004E43C3" w:rsidRDefault="00000000">
      <w:r>
        <w:t xml:space="preserve">      print(j)</w:t>
      </w:r>
    </w:p>
    <w:p w14:paraId="460AC8AC" w14:textId="77777777" w:rsidR="004E43C3" w:rsidRDefault="00000000">
      <w:r>
        <w:t xml:space="preserve">    print("\n")</w:t>
      </w:r>
    </w:p>
    <w:p w14:paraId="26C13D03" w14:textId="77777777" w:rsidR="004E43C3" w:rsidRDefault="00000000">
      <w:r>
        <w:t>python</w:t>
      </w:r>
    </w:p>
    <w:p w14:paraId="5E4E5D5A" w14:textId="77777777" w:rsidR="004E43C3" w:rsidRDefault="00000000">
      <w:pPr>
        <w:rPr>
          <w:b/>
          <w:bCs/>
        </w:rPr>
      </w:pPr>
      <w:r>
        <w:rPr>
          <w:b/>
          <w:bCs/>
        </w:rPr>
        <w:t>10.00</w:t>
      </w:r>
    </w:p>
    <w:p w14:paraId="7F60278C" w14:textId="77777777" w:rsidR="004E43C3" w:rsidRDefault="00000000">
      <w:pPr>
        <w:rPr>
          <w:b/>
          <w:bCs/>
        </w:rPr>
      </w:pPr>
      <w:r>
        <w:rPr>
          <w:b/>
          <w:bCs/>
        </w:rPr>
        <w:t>/ 10.00</w:t>
      </w:r>
    </w:p>
    <w:p w14:paraId="26DA2E9B" w14:textId="77777777" w:rsidR="004E43C3" w:rsidRDefault="00000000">
      <w:pPr>
        <w:rPr>
          <w:b/>
          <w:bCs/>
        </w:rPr>
      </w:pPr>
      <w:r>
        <w:rPr>
          <w:b/>
          <w:bCs/>
        </w:rPr>
        <w:t>6</w:t>
      </w:r>
    </w:p>
    <w:p w14:paraId="1B3AB6D2" w14:textId="77777777" w:rsidR="004E43C3" w:rsidRDefault="00000000">
      <w:r>
        <w:rPr>
          <w:b/>
          <w:bCs/>
        </w:rPr>
        <w:t>CODINGCorrect</w:t>
      </w:r>
    </w:p>
    <w:p w14:paraId="368446D8" w14:textId="77777777" w:rsidR="004E43C3" w:rsidRDefault="00000000">
      <w:r>
        <w:t># Find Common Elements Between Two Arrays</w:t>
      </w:r>
      <w:r>
        <w:br/>
      </w:r>
      <w:r>
        <w:br/>
        <w:t>In ShadowCoders, you are given two 0-indexed integer arrays, nums1 and nums2. Your task is to find the common elements between these two arrays.</w:t>
      </w:r>
      <w:r>
        <w:br/>
      </w:r>
      <w:r>
        <w:br/>
        <w:t>You need to return an integer array answer of size 2, where:</w:t>
      </w:r>
      <w:r>
        <w:br/>
        <w:t>* answer[0] is the number of **unique** elements in nums1 that are also present in nums2.</w:t>
      </w:r>
      <w:r>
        <w:br/>
        <w:t>* answer[1] is the number of **unique** elements in nums2 that are also present in nums1.</w:t>
      </w:r>
      <w:r>
        <w:br/>
      </w:r>
      <w:r>
        <w:br/>
        <w:t>**Input Format:**</w:t>
      </w:r>
      <w:r>
        <w:br/>
      </w:r>
      <w:r>
        <w:br/>
        <w:t>The input will consist of two lines:</w:t>
      </w:r>
      <w:r>
        <w:br/>
        <w:t>1. The first line contains space-separated integers representing the elements of nums1.</w:t>
      </w:r>
      <w:r>
        <w:br/>
        <w:t>2. The second line contains space-separated integers representing the elements of nums2.</w:t>
      </w:r>
      <w:r>
        <w:br/>
      </w:r>
      <w:r>
        <w:br/>
        <w:t>**Output Format:**</w:t>
      </w:r>
      <w:r>
        <w:br/>
      </w:r>
      <w:r>
        <w:br/>
        <w:t>Output two space-separated integers, answer[0] and answer[1].</w:t>
      </w:r>
      <w:r>
        <w:br/>
      </w:r>
      <w:r>
        <w:br/>
        <w:t>**Constraints:**</w:t>
      </w:r>
      <w:r>
        <w:br/>
        <w:t>* 1 &lt;= nums1.length, nums2.length &lt;= 100</w:t>
      </w:r>
      <w:r>
        <w:br/>
        <w:t>* 1 &lt;= nums1[i], nums2[i] &lt;= 1000</w:t>
      </w:r>
      <w:r>
        <w:br/>
      </w:r>
      <w:r>
        <w:br/>
        <w:t>**Examples:**</w:t>
      </w:r>
      <w:r>
        <w:br/>
      </w:r>
      <w:r>
        <w:br/>
        <w:t>**Example 1:**</w:t>
      </w:r>
      <w:r>
        <w:br/>
        <w:t>``</w:t>
      </w:r>
      <w:r>
        <w:br/>
        <w:t>Input:</w:t>
      </w:r>
      <w:r>
        <w:br/>
        <w:t>1 2 3</w:t>
      </w:r>
      <w:r>
        <w:br/>
        <w:t>2 3 4</w:t>
      </w:r>
      <w:r>
        <w:br/>
      </w:r>
      <w:r>
        <w:br/>
        <w:t>Output:</w:t>
      </w:r>
      <w:r>
        <w:br/>
        <w:t>2 2</w:t>
      </w:r>
      <w:r>
        <w:br/>
        <w:t>`</w:t>
      </w:r>
      <w:r>
        <w:br/>
        <w:t>Explanation:</w:t>
      </w:r>
      <w:r>
        <w:br/>
        <w:t>- Elements in nums1 that are present in nums2: 2, 3. So answer[0] = 2.</w:t>
      </w:r>
      <w:r>
        <w:br/>
      </w:r>
      <w:r>
        <w:lastRenderedPageBreak/>
        <w:t>- Elements in nums2 that are present in nums1: 2, 3. So answer[1] = 2.</w:t>
      </w:r>
      <w:r>
        <w:br/>
      </w:r>
      <w:r>
        <w:br/>
        <w:t>**Example 2:**</w:t>
      </w:r>
      <w:r>
        <w:br/>
        <w:t>`</w:t>
      </w:r>
      <w:r>
        <w:br/>
        <w:t>Input:</w:t>
      </w:r>
      <w:r>
        <w:br/>
        <w:t>1 2 3</w:t>
      </w:r>
      <w:r>
        <w:br/>
        <w:t>4 5 6</w:t>
      </w:r>
      <w:r>
        <w:br/>
      </w:r>
      <w:r>
        <w:br/>
        <w:t>Output:</w:t>
      </w:r>
      <w:r>
        <w:br/>
        <w:t>0 0</w:t>
      </w:r>
      <w:r>
        <w:br/>
        <w:t>`</w:t>
      </w:r>
      <w:r>
        <w:br/>
        <w:t>Explanation: There are no common elements between nums1 and nums2`.</w:t>
      </w:r>
    </w:p>
    <w:p w14:paraId="0B9E9AEC" w14:textId="77777777" w:rsidR="004E43C3" w:rsidRDefault="00000000">
      <w:pPr>
        <w:rPr>
          <w:b/>
          <w:bCs/>
        </w:rPr>
      </w:pPr>
      <w:r>
        <w:rPr>
          <w:b/>
          <w:bCs/>
        </w:rPr>
        <w:t>Your Answer</w:t>
      </w:r>
    </w:p>
    <w:p w14:paraId="5EAA0A07" w14:textId="77777777" w:rsidR="004E43C3" w:rsidRDefault="00000000">
      <w:r>
        <w:t>n=set(map(int,input().split()))</w:t>
      </w:r>
    </w:p>
    <w:p w14:paraId="3C4F9485" w14:textId="77777777" w:rsidR="004E43C3" w:rsidRDefault="004E43C3"/>
    <w:p w14:paraId="54019452" w14:textId="77777777" w:rsidR="004E43C3" w:rsidRDefault="00000000">
      <w:r>
        <w:t>n1=set(map(int,input().split()))</w:t>
      </w:r>
    </w:p>
    <w:p w14:paraId="5BA3FE1B" w14:textId="77777777" w:rsidR="004E43C3" w:rsidRDefault="004E43C3"/>
    <w:p w14:paraId="3D58365D" w14:textId="77777777" w:rsidR="004E43C3" w:rsidRDefault="00000000">
      <w:r>
        <w:t>tn=0</w:t>
      </w:r>
    </w:p>
    <w:p w14:paraId="7C2A5E7B" w14:textId="77777777" w:rsidR="004E43C3" w:rsidRDefault="00000000">
      <w:r>
        <w:t>tn1=0</w:t>
      </w:r>
    </w:p>
    <w:p w14:paraId="00778694" w14:textId="77777777" w:rsidR="004E43C3" w:rsidRDefault="004E43C3"/>
    <w:p w14:paraId="047292D8" w14:textId="77777777" w:rsidR="004E43C3" w:rsidRDefault="00000000">
      <w:r>
        <w:t>for i in n:</w:t>
      </w:r>
    </w:p>
    <w:p w14:paraId="3A7808FD" w14:textId="77777777" w:rsidR="004E43C3" w:rsidRDefault="00000000">
      <w:r>
        <w:t xml:space="preserve">  if i in n1:</w:t>
      </w:r>
    </w:p>
    <w:p w14:paraId="29FDB0CE" w14:textId="77777777" w:rsidR="004E43C3" w:rsidRDefault="00000000">
      <w:r>
        <w:t xml:space="preserve">    tn+=1</w:t>
      </w:r>
    </w:p>
    <w:p w14:paraId="04748FBA" w14:textId="77777777" w:rsidR="004E43C3" w:rsidRDefault="004E43C3"/>
    <w:p w14:paraId="06BA9197" w14:textId="77777777" w:rsidR="004E43C3" w:rsidRDefault="00000000">
      <w:r>
        <w:t>for i in n1:</w:t>
      </w:r>
    </w:p>
    <w:p w14:paraId="3E6FF81E" w14:textId="77777777" w:rsidR="004E43C3" w:rsidRDefault="00000000">
      <w:r>
        <w:t xml:space="preserve">  if i in n:</w:t>
      </w:r>
    </w:p>
    <w:p w14:paraId="688E5B75" w14:textId="77777777" w:rsidR="004E43C3" w:rsidRDefault="00000000">
      <w:r>
        <w:t xml:space="preserve">    tn1+=1</w:t>
      </w:r>
    </w:p>
    <w:p w14:paraId="38577910" w14:textId="77777777" w:rsidR="004E43C3" w:rsidRDefault="004E43C3"/>
    <w:p w14:paraId="0ECC2153" w14:textId="77777777" w:rsidR="004E43C3" w:rsidRDefault="00000000">
      <w:r>
        <w:t>print(tn," ",tn1)</w:t>
      </w:r>
    </w:p>
    <w:p w14:paraId="48271DB5" w14:textId="77777777" w:rsidR="004E43C3" w:rsidRDefault="004E43C3"/>
    <w:sectPr w:rsidR="004E43C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D5CD8" w14:textId="77777777" w:rsidR="0085436E" w:rsidRDefault="0085436E">
      <w:pPr>
        <w:spacing w:after="0" w:line="240" w:lineRule="auto"/>
      </w:pPr>
      <w:r>
        <w:separator/>
      </w:r>
    </w:p>
  </w:endnote>
  <w:endnote w:type="continuationSeparator" w:id="0">
    <w:p w14:paraId="7299EE9A" w14:textId="77777777" w:rsidR="0085436E" w:rsidRDefault="00854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E714B" w14:textId="77777777" w:rsidR="0085436E" w:rsidRDefault="0085436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FD0C6D0" w14:textId="77777777" w:rsidR="0085436E" w:rsidRDefault="008543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E43C3"/>
    <w:rsid w:val="000E7506"/>
    <w:rsid w:val="004E43C3"/>
    <w:rsid w:val="0066426F"/>
    <w:rsid w:val="0085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088C"/>
  <w15:docId w15:val="{4BE4D0EC-8BBF-48E2-AE83-542E7C89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en-IN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1571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chanthuru s.r</dc:creator>
  <dc:description/>
  <cp:lastModifiedBy>chanthuru s.r</cp:lastModifiedBy>
  <cp:revision>2</cp:revision>
  <dcterms:created xsi:type="dcterms:W3CDTF">2025-12-25T07:12:00Z</dcterms:created>
  <dcterms:modified xsi:type="dcterms:W3CDTF">2025-12-25T07:12:00Z</dcterms:modified>
</cp:coreProperties>
</file>